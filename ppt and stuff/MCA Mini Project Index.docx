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B89A3C" w14:textId="6CFCF028" w:rsidR="005C2DB2" w:rsidRPr="005C2DB2" w:rsidRDefault="005C2DB2" w:rsidP="005C2DB2">
      <w:pPr>
        <w:pStyle w:val="Title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2DB2">
        <w:rPr>
          <w:rFonts w:ascii="Times New Roman" w:hAnsi="Times New Roman" w:cs="Times New Roman"/>
          <w:sz w:val="28"/>
          <w:szCs w:val="28"/>
        </w:rPr>
        <w:t>Table of Contents</w:t>
      </w:r>
    </w:p>
    <w:p w14:paraId="46AC81BD" w14:textId="77777777" w:rsidR="003413EF" w:rsidRPr="003413EF" w:rsidRDefault="003413EF" w:rsidP="003413EF">
      <w:pPr>
        <w:spacing w:after="0" w:line="240" w:lineRule="auto"/>
        <w:ind w:left="1418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498" w:type="dxa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993"/>
        <w:gridCol w:w="6378"/>
        <w:gridCol w:w="993"/>
      </w:tblGrid>
      <w:tr w:rsidR="003413EF" w:rsidRPr="003413EF" w14:paraId="4C5BFE66" w14:textId="6BA67A83" w:rsidTr="00E30CEA">
        <w:trPr>
          <w:trHeight w:val="285"/>
        </w:trPr>
        <w:tc>
          <w:tcPr>
            <w:tcW w:w="1134" w:type="dxa"/>
            <w:shd w:val="clear" w:color="auto" w:fill="D9D9D9"/>
            <w:vAlign w:val="center"/>
          </w:tcPr>
          <w:p w14:paraId="62EF3E65" w14:textId="5BD81511" w:rsidR="003413EF" w:rsidRPr="003413EF" w:rsidRDefault="003413EF" w:rsidP="00946AE7">
            <w:pPr>
              <w:pStyle w:val="TableParagraph"/>
              <w:spacing w:before="0"/>
              <w:ind w:left="-7" w:right="86"/>
              <w:jc w:val="center"/>
              <w:rPr>
                <w:b/>
                <w:sz w:val="24"/>
                <w:szCs w:val="24"/>
              </w:rPr>
            </w:pPr>
            <w:r w:rsidRPr="003413EF">
              <w:rPr>
                <w:b/>
                <w:sz w:val="24"/>
                <w:szCs w:val="24"/>
              </w:rPr>
              <w:t>Chapter</w:t>
            </w:r>
            <w:r w:rsidRPr="003413EF">
              <w:rPr>
                <w:b/>
                <w:spacing w:val="7"/>
                <w:sz w:val="24"/>
                <w:szCs w:val="24"/>
              </w:rPr>
              <w:t xml:space="preserve"> </w:t>
            </w:r>
            <w:r w:rsidRPr="003413EF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0F3993D8" w14:textId="77777777" w:rsidR="003413EF" w:rsidRPr="003413EF" w:rsidRDefault="003413EF" w:rsidP="00946AE7">
            <w:pPr>
              <w:pStyle w:val="TableParagraph"/>
              <w:spacing w:befor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378" w:type="dxa"/>
            <w:shd w:val="clear" w:color="auto" w:fill="D9D9D9"/>
            <w:vAlign w:val="center"/>
          </w:tcPr>
          <w:p w14:paraId="2EE96F35" w14:textId="0BAD1EB2" w:rsidR="003413EF" w:rsidRPr="003413EF" w:rsidRDefault="003413EF" w:rsidP="00946AE7">
            <w:pPr>
              <w:pStyle w:val="TableParagraph"/>
              <w:spacing w:before="0"/>
              <w:ind w:right="2890"/>
              <w:jc w:val="center"/>
              <w:rPr>
                <w:b/>
                <w:sz w:val="24"/>
                <w:szCs w:val="24"/>
              </w:rPr>
            </w:pPr>
            <w:r w:rsidRPr="003413EF">
              <w:rPr>
                <w:b/>
                <w:sz w:val="24"/>
                <w:szCs w:val="24"/>
              </w:rPr>
              <w:t>Details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6CB6D36C" w14:textId="62CD6BF4" w:rsidR="003413EF" w:rsidRPr="003413EF" w:rsidRDefault="003413EF" w:rsidP="00946AE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13EF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:rsidR="003413EF" w14:paraId="22E0B995" w14:textId="3CD9BC5D" w:rsidTr="00E30CEA">
        <w:trPr>
          <w:trHeight w:val="323"/>
        </w:trPr>
        <w:tc>
          <w:tcPr>
            <w:tcW w:w="1134" w:type="dxa"/>
          </w:tcPr>
          <w:p w14:paraId="003B671A" w14:textId="77777777" w:rsidR="003413EF" w:rsidRPr="005C2DB2" w:rsidRDefault="003413EF" w:rsidP="003413EF">
            <w:pPr>
              <w:pStyle w:val="TableParagraph"/>
              <w:spacing w:before="0"/>
              <w:ind w:left="12"/>
              <w:jc w:val="center"/>
              <w:rPr>
                <w:b/>
                <w:sz w:val="24"/>
                <w:szCs w:val="24"/>
              </w:rPr>
            </w:pPr>
            <w:r w:rsidRPr="005C2DB2">
              <w:rPr>
                <w:b/>
                <w:w w:val="102"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01EEEDF9" w14:textId="77777777" w:rsidR="003413EF" w:rsidRPr="005C2DB2" w:rsidRDefault="003413EF" w:rsidP="003413EF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6378" w:type="dxa"/>
          </w:tcPr>
          <w:p w14:paraId="462C0C4D" w14:textId="77777777" w:rsidR="003413EF" w:rsidRPr="005C2DB2" w:rsidRDefault="003413EF" w:rsidP="003413EF">
            <w:pPr>
              <w:pStyle w:val="TableParagraph"/>
              <w:spacing w:before="0"/>
              <w:ind w:left="104"/>
              <w:rPr>
                <w:b/>
                <w:sz w:val="24"/>
                <w:szCs w:val="24"/>
              </w:rPr>
            </w:pPr>
            <w:r w:rsidRPr="005C2DB2">
              <w:rPr>
                <w:b/>
                <w:sz w:val="24"/>
                <w:szCs w:val="24"/>
              </w:rPr>
              <w:t>Introduction</w:t>
            </w:r>
          </w:p>
        </w:tc>
        <w:tc>
          <w:tcPr>
            <w:tcW w:w="993" w:type="dxa"/>
          </w:tcPr>
          <w:p w14:paraId="081C0572" w14:textId="77777777" w:rsidR="003413EF" w:rsidRPr="005C2DB2" w:rsidRDefault="003413EF" w:rsidP="003413EF">
            <w:pPr>
              <w:pStyle w:val="TableParagraph"/>
              <w:spacing w:before="0"/>
              <w:ind w:left="104"/>
              <w:rPr>
                <w:b/>
                <w:sz w:val="24"/>
                <w:szCs w:val="24"/>
              </w:rPr>
            </w:pPr>
          </w:p>
        </w:tc>
      </w:tr>
      <w:tr w:rsidR="003413EF" w14:paraId="7C42DCA3" w14:textId="360988BB" w:rsidTr="00E30CEA">
        <w:trPr>
          <w:trHeight w:val="325"/>
        </w:trPr>
        <w:tc>
          <w:tcPr>
            <w:tcW w:w="1134" w:type="dxa"/>
          </w:tcPr>
          <w:p w14:paraId="223C57F5" w14:textId="77777777" w:rsidR="003413EF" w:rsidRPr="005C2DB2" w:rsidRDefault="003413EF" w:rsidP="003413EF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000708C8" w14:textId="77777777" w:rsidR="003413EF" w:rsidRPr="005C2DB2" w:rsidRDefault="003413EF" w:rsidP="003413EF">
            <w:pPr>
              <w:pStyle w:val="TableParagraph"/>
              <w:spacing w:before="0"/>
              <w:ind w:right="415"/>
              <w:jc w:val="right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1.1</w:t>
            </w:r>
          </w:p>
        </w:tc>
        <w:tc>
          <w:tcPr>
            <w:tcW w:w="6378" w:type="dxa"/>
          </w:tcPr>
          <w:p w14:paraId="28E88BAB" w14:textId="77777777" w:rsidR="003413EF" w:rsidRPr="005C2DB2" w:rsidRDefault="003413EF" w:rsidP="003413EF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Abstract</w:t>
            </w:r>
          </w:p>
        </w:tc>
        <w:tc>
          <w:tcPr>
            <w:tcW w:w="993" w:type="dxa"/>
          </w:tcPr>
          <w:p w14:paraId="26CF4F1E" w14:textId="77777777" w:rsidR="003413EF" w:rsidRPr="005C2DB2" w:rsidRDefault="003413EF" w:rsidP="003413EF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</w:p>
        </w:tc>
      </w:tr>
      <w:tr w:rsidR="003413EF" w14:paraId="1A3C60BE" w14:textId="7A1AFBED" w:rsidTr="00E30CEA">
        <w:trPr>
          <w:trHeight w:val="307"/>
        </w:trPr>
        <w:tc>
          <w:tcPr>
            <w:tcW w:w="1134" w:type="dxa"/>
          </w:tcPr>
          <w:p w14:paraId="2C174590" w14:textId="77777777" w:rsidR="003413EF" w:rsidRPr="005C2DB2" w:rsidRDefault="003413EF" w:rsidP="003413EF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13D471F8" w14:textId="77777777" w:rsidR="003413EF" w:rsidRPr="005C2DB2" w:rsidRDefault="003413EF" w:rsidP="003413EF">
            <w:pPr>
              <w:pStyle w:val="TableParagraph"/>
              <w:spacing w:before="0"/>
              <w:ind w:right="415"/>
              <w:jc w:val="right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1.2</w:t>
            </w:r>
          </w:p>
        </w:tc>
        <w:tc>
          <w:tcPr>
            <w:tcW w:w="6378" w:type="dxa"/>
          </w:tcPr>
          <w:p w14:paraId="5824E39A" w14:textId="77777777" w:rsidR="003413EF" w:rsidRPr="005C2DB2" w:rsidRDefault="003413EF" w:rsidP="003413EF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Existing</w:t>
            </w:r>
            <w:r w:rsidRPr="005C2DB2">
              <w:rPr>
                <w:spacing w:val="6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System</w:t>
            </w:r>
            <w:r w:rsidRPr="005C2DB2">
              <w:rPr>
                <w:spacing w:val="9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and</w:t>
            </w:r>
            <w:r w:rsidRPr="005C2DB2">
              <w:rPr>
                <w:spacing w:val="3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Need</w:t>
            </w:r>
            <w:r w:rsidRPr="005C2DB2">
              <w:rPr>
                <w:spacing w:val="7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for</w:t>
            </w:r>
            <w:r w:rsidRPr="005C2DB2">
              <w:rPr>
                <w:spacing w:val="9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System</w:t>
            </w:r>
          </w:p>
        </w:tc>
        <w:tc>
          <w:tcPr>
            <w:tcW w:w="993" w:type="dxa"/>
          </w:tcPr>
          <w:p w14:paraId="783F9E9E" w14:textId="77777777" w:rsidR="003413EF" w:rsidRPr="005C2DB2" w:rsidRDefault="003413EF" w:rsidP="003413EF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</w:p>
        </w:tc>
      </w:tr>
      <w:tr w:rsidR="003413EF" w14:paraId="47E207DF" w14:textId="3BB5066A" w:rsidTr="00E30CEA">
        <w:trPr>
          <w:trHeight w:val="327"/>
        </w:trPr>
        <w:tc>
          <w:tcPr>
            <w:tcW w:w="1134" w:type="dxa"/>
          </w:tcPr>
          <w:p w14:paraId="19580BAD" w14:textId="77777777" w:rsidR="003413EF" w:rsidRPr="005C2DB2" w:rsidRDefault="003413EF" w:rsidP="003413EF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61C4BD98" w14:textId="77777777" w:rsidR="003413EF" w:rsidRPr="005C2DB2" w:rsidRDefault="003413EF" w:rsidP="003413EF">
            <w:pPr>
              <w:pStyle w:val="TableParagraph"/>
              <w:spacing w:before="0"/>
              <w:ind w:right="415"/>
              <w:jc w:val="right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1.3</w:t>
            </w:r>
          </w:p>
        </w:tc>
        <w:tc>
          <w:tcPr>
            <w:tcW w:w="6378" w:type="dxa"/>
          </w:tcPr>
          <w:p w14:paraId="53AA5093" w14:textId="77777777" w:rsidR="003413EF" w:rsidRPr="005C2DB2" w:rsidRDefault="003413EF" w:rsidP="003413EF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Scope</w:t>
            </w:r>
            <w:r w:rsidRPr="005C2DB2">
              <w:rPr>
                <w:spacing w:val="9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of</w:t>
            </w:r>
            <w:r w:rsidRPr="005C2DB2">
              <w:rPr>
                <w:spacing w:val="8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System</w:t>
            </w:r>
          </w:p>
        </w:tc>
        <w:tc>
          <w:tcPr>
            <w:tcW w:w="993" w:type="dxa"/>
          </w:tcPr>
          <w:p w14:paraId="2AC3E374" w14:textId="77777777" w:rsidR="003413EF" w:rsidRPr="005C2DB2" w:rsidRDefault="003413EF" w:rsidP="003413EF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</w:p>
        </w:tc>
      </w:tr>
      <w:tr w:rsidR="003413EF" w14:paraId="205845C1" w14:textId="37F9B5E7" w:rsidTr="00E30CEA">
        <w:trPr>
          <w:trHeight w:val="306"/>
        </w:trPr>
        <w:tc>
          <w:tcPr>
            <w:tcW w:w="1134" w:type="dxa"/>
          </w:tcPr>
          <w:p w14:paraId="4554C224" w14:textId="77777777" w:rsidR="003413EF" w:rsidRPr="005C2DB2" w:rsidRDefault="003413EF" w:rsidP="003413EF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5FA8A788" w14:textId="77777777" w:rsidR="003413EF" w:rsidRPr="005C2DB2" w:rsidRDefault="003413EF" w:rsidP="003413EF">
            <w:pPr>
              <w:pStyle w:val="TableParagraph"/>
              <w:spacing w:before="0"/>
              <w:ind w:right="415"/>
              <w:jc w:val="right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1.4</w:t>
            </w:r>
          </w:p>
        </w:tc>
        <w:tc>
          <w:tcPr>
            <w:tcW w:w="6378" w:type="dxa"/>
          </w:tcPr>
          <w:p w14:paraId="642FFF0B" w14:textId="62424446" w:rsidR="003413EF" w:rsidRPr="005C2DB2" w:rsidRDefault="003413EF" w:rsidP="003413EF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Operating</w:t>
            </w:r>
            <w:r w:rsidRPr="005C2DB2">
              <w:rPr>
                <w:spacing w:val="11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Environment</w:t>
            </w:r>
            <w:r w:rsidRPr="005C2DB2">
              <w:rPr>
                <w:spacing w:val="4"/>
                <w:sz w:val="24"/>
                <w:szCs w:val="24"/>
              </w:rPr>
              <w:t xml:space="preserve"> </w:t>
            </w:r>
            <w:r w:rsidR="001B1C97" w:rsidRPr="005C2DB2">
              <w:rPr>
                <w:spacing w:val="4"/>
                <w:sz w:val="24"/>
                <w:szCs w:val="24"/>
              </w:rPr>
              <w:t xml:space="preserve">(Technology) </w:t>
            </w:r>
            <w:r w:rsidR="00E44257" w:rsidRPr="005C2DB2">
              <w:rPr>
                <w:sz w:val="24"/>
                <w:szCs w:val="24"/>
              </w:rPr>
              <w:t>–</w:t>
            </w:r>
            <w:r w:rsidRPr="005C2DB2">
              <w:rPr>
                <w:spacing w:val="10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Hardware</w:t>
            </w:r>
            <w:r w:rsidR="00E44257" w:rsidRPr="005C2DB2">
              <w:rPr>
                <w:spacing w:val="14"/>
                <w:sz w:val="24"/>
                <w:szCs w:val="24"/>
              </w:rPr>
              <w:t xml:space="preserve">, </w:t>
            </w:r>
            <w:r w:rsidRPr="005C2DB2">
              <w:rPr>
                <w:sz w:val="24"/>
                <w:szCs w:val="24"/>
              </w:rPr>
              <w:t>Software</w:t>
            </w:r>
            <w:r w:rsidR="00E44257" w:rsidRPr="005C2DB2">
              <w:rPr>
                <w:sz w:val="24"/>
                <w:szCs w:val="24"/>
              </w:rPr>
              <w:t xml:space="preserve"> and Database  </w:t>
            </w:r>
          </w:p>
        </w:tc>
        <w:tc>
          <w:tcPr>
            <w:tcW w:w="993" w:type="dxa"/>
          </w:tcPr>
          <w:p w14:paraId="01C433D1" w14:textId="77777777" w:rsidR="003413EF" w:rsidRPr="005C2DB2" w:rsidRDefault="003413EF" w:rsidP="003413EF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</w:p>
        </w:tc>
      </w:tr>
      <w:tr w:rsidR="003413EF" w14:paraId="31A4624A" w14:textId="41D7422C" w:rsidTr="00E30CEA">
        <w:trPr>
          <w:trHeight w:val="306"/>
        </w:trPr>
        <w:tc>
          <w:tcPr>
            <w:tcW w:w="1134" w:type="dxa"/>
          </w:tcPr>
          <w:p w14:paraId="5C19CAC8" w14:textId="13BE67F8" w:rsidR="003413EF" w:rsidRPr="005C2DB2" w:rsidRDefault="00E30CEA" w:rsidP="003413EF">
            <w:pPr>
              <w:pStyle w:val="TableParagraph"/>
              <w:spacing w:before="0"/>
              <w:ind w:left="12"/>
              <w:jc w:val="center"/>
              <w:rPr>
                <w:b/>
                <w:sz w:val="24"/>
                <w:szCs w:val="24"/>
              </w:rPr>
            </w:pPr>
            <w:r w:rsidRPr="005C2DB2">
              <w:rPr>
                <w:b/>
                <w:w w:val="102"/>
                <w:sz w:val="24"/>
                <w:szCs w:val="24"/>
              </w:rPr>
              <w:t>2</w:t>
            </w:r>
          </w:p>
        </w:tc>
        <w:tc>
          <w:tcPr>
            <w:tcW w:w="993" w:type="dxa"/>
          </w:tcPr>
          <w:p w14:paraId="64854893" w14:textId="77777777" w:rsidR="003413EF" w:rsidRPr="005C2DB2" w:rsidRDefault="003413EF" w:rsidP="003413EF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6378" w:type="dxa"/>
          </w:tcPr>
          <w:p w14:paraId="683E1B26" w14:textId="77777777" w:rsidR="003413EF" w:rsidRPr="005C2DB2" w:rsidRDefault="003413EF" w:rsidP="003413EF">
            <w:pPr>
              <w:pStyle w:val="TableParagraph"/>
              <w:spacing w:before="0"/>
              <w:ind w:left="104"/>
              <w:rPr>
                <w:b/>
                <w:sz w:val="24"/>
                <w:szCs w:val="24"/>
              </w:rPr>
            </w:pPr>
            <w:r w:rsidRPr="005C2DB2">
              <w:rPr>
                <w:b/>
                <w:sz w:val="24"/>
                <w:szCs w:val="24"/>
              </w:rPr>
              <w:t>Analysis</w:t>
            </w:r>
            <w:r w:rsidRPr="005C2DB2">
              <w:rPr>
                <w:b/>
                <w:spacing w:val="7"/>
                <w:sz w:val="24"/>
                <w:szCs w:val="24"/>
              </w:rPr>
              <w:t xml:space="preserve"> </w:t>
            </w:r>
            <w:r w:rsidRPr="005C2DB2">
              <w:rPr>
                <w:b/>
                <w:sz w:val="24"/>
                <w:szCs w:val="24"/>
              </w:rPr>
              <w:t>and</w:t>
            </w:r>
            <w:r w:rsidRPr="005C2DB2">
              <w:rPr>
                <w:b/>
                <w:spacing w:val="7"/>
                <w:sz w:val="24"/>
                <w:szCs w:val="24"/>
              </w:rPr>
              <w:t xml:space="preserve"> </w:t>
            </w:r>
            <w:r w:rsidRPr="005C2DB2">
              <w:rPr>
                <w:b/>
                <w:sz w:val="24"/>
                <w:szCs w:val="24"/>
              </w:rPr>
              <w:t>Design</w:t>
            </w:r>
          </w:p>
        </w:tc>
        <w:tc>
          <w:tcPr>
            <w:tcW w:w="993" w:type="dxa"/>
          </w:tcPr>
          <w:p w14:paraId="7A125C89" w14:textId="77777777" w:rsidR="003413EF" w:rsidRPr="005C2DB2" w:rsidRDefault="003413EF" w:rsidP="003413EF">
            <w:pPr>
              <w:pStyle w:val="TableParagraph"/>
              <w:spacing w:before="0"/>
              <w:ind w:left="104"/>
              <w:rPr>
                <w:b/>
                <w:sz w:val="24"/>
                <w:szCs w:val="24"/>
              </w:rPr>
            </w:pPr>
          </w:p>
        </w:tc>
      </w:tr>
      <w:tr w:rsidR="003413EF" w14:paraId="0B308232" w14:textId="2D74E9B5" w:rsidTr="00E30CEA">
        <w:trPr>
          <w:trHeight w:val="325"/>
        </w:trPr>
        <w:tc>
          <w:tcPr>
            <w:tcW w:w="1134" w:type="dxa"/>
          </w:tcPr>
          <w:p w14:paraId="0A5B706D" w14:textId="77777777" w:rsidR="003413EF" w:rsidRPr="005C2DB2" w:rsidRDefault="003413EF" w:rsidP="003413EF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70F4BA45" w14:textId="4FD12C9D" w:rsidR="003413EF" w:rsidRPr="005C2DB2" w:rsidRDefault="00E30CEA" w:rsidP="003413EF">
            <w:pPr>
              <w:pStyle w:val="TableParagraph"/>
              <w:spacing w:before="0"/>
              <w:ind w:right="415"/>
              <w:jc w:val="right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2</w:t>
            </w:r>
            <w:r w:rsidR="003413EF" w:rsidRPr="005C2DB2">
              <w:rPr>
                <w:sz w:val="24"/>
                <w:szCs w:val="24"/>
              </w:rPr>
              <w:t>.1</w:t>
            </w:r>
          </w:p>
        </w:tc>
        <w:tc>
          <w:tcPr>
            <w:tcW w:w="6378" w:type="dxa"/>
          </w:tcPr>
          <w:p w14:paraId="779ADD80" w14:textId="04C34773" w:rsidR="003413EF" w:rsidRPr="005C2DB2" w:rsidRDefault="00E30CEA" w:rsidP="003413EF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List of Modules</w:t>
            </w:r>
          </w:p>
        </w:tc>
        <w:tc>
          <w:tcPr>
            <w:tcW w:w="993" w:type="dxa"/>
          </w:tcPr>
          <w:p w14:paraId="79369AFE" w14:textId="77777777" w:rsidR="003413EF" w:rsidRPr="005C2DB2" w:rsidRDefault="003413EF" w:rsidP="003413EF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</w:p>
        </w:tc>
      </w:tr>
      <w:tr w:rsidR="00E30CEA" w14:paraId="72D0A08B" w14:textId="77777777" w:rsidTr="00E30CEA">
        <w:trPr>
          <w:trHeight w:val="325"/>
        </w:trPr>
        <w:tc>
          <w:tcPr>
            <w:tcW w:w="1134" w:type="dxa"/>
          </w:tcPr>
          <w:p w14:paraId="3A68E57D" w14:textId="77777777" w:rsidR="00E30CEA" w:rsidRPr="005C2DB2" w:rsidRDefault="00E30CEA" w:rsidP="00E30CEA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6538CE44" w14:textId="57057BD2" w:rsidR="00E30CEA" w:rsidRPr="005C2DB2" w:rsidRDefault="00E30CEA" w:rsidP="00E30CEA">
            <w:pPr>
              <w:pStyle w:val="TableParagraph"/>
              <w:spacing w:before="0"/>
              <w:ind w:right="415"/>
              <w:jc w:val="right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2.2</w:t>
            </w:r>
          </w:p>
        </w:tc>
        <w:tc>
          <w:tcPr>
            <w:tcW w:w="6378" w:type="dxa"/>
          </w:tcPr>
          <w:p w14:paraId="4F4DE915" w14:textId="2C9C288A" w:rsidR="00E30CEA" w:rsidRPr="005C2DB2" w:rsidRDefault="00E30CEA" w:rsidP="00E30CEA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Project Planning and Scheduling</w:t>
            </w:r>
          </w:p>
        </w:tc>
        <w:tc>
          <w:tcPr>
            <w:tcW w:w="993" w:type="dxa"/>
          </w:tcPr>
          <w:p w14:paraId="7AF3B76C" w14:textId="77777777" w:rsidR="00E30CEA" w:rsidRPr="005C2DB2" w:rsidRDefault="00E30CEA" w:rsidP="00E30CEA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</w:p>
        </w:tc>
      </w:tr>
      <w:tr w:rsidR="00E30CEA" w14:paraId="16D18C84" w14:textId="3EE50519" w:rsidTr="00E30CEA">
        <w:trPr>
          <w:trHeight w:val="306"/>
        </w:trPr>
        <w:tc>
          <w:tcPr>
            <w:tcW w:w="1134" w:type="dxa"/>
          </w:tcPr>
          <w:p w14:paraId="5EFF7408" w14:textId="77777777" w:rsidR="00E30CEA" w:rsidRPr="005C2DB2" w:rsidRDefault="00E30CEA" w:rsidP="00E30CEA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091335C5" w14:textId="34684A29" w:rsidR="00E30CEA" w:rsidRPr="005C2DB2" w:rsidRDefault="00E30CEA" w:rsidP="00E30CEA">
            <w:pPr>
              <w:pStyle w:val="TableParagraph"/>
              <w:spacing w:before="0"/>
              <w:ind w:right="415"/>
              <w:jc w:val="right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2.3</w:t>
            </w:r>
          </w:p>
        </w:tc>
        <w:tc>
          <w:tcPr>
            <w:tcW w:w="6378" w:type="dxa"/>
          </w:tcPr>
          <w:p w14:paraId="41027865" w14:textId="77777777" w:rsidR="00E30CEA" w:rsidRPr="005C2DB2" w:rsidRDefault="00E30CEA" w:rsidP="00E30CEA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Entity</w:t>
            </w:r>
            <w:r w:rsidRPr="005C2DB2">
              <w:rPr>
                <w:spacing w:val="9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Relationship</w:t>
            </w:r>
            <w:r w:rsidRPr="005C2DB2">
              <w:rPr>
                <w:spacing w:val="9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Diagram</w:t>
            </w:r>
            <w:r w:rsidRPr="005C2DB2">
              <w:rPr>
                <w:spacing w:val="13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(ERD)</w:t>
            </w:r>
          </w:p>
        </w:tc>
        <w:tc>
          <w:tcPr>
            <w:tcW w:w="993" w:type="dxa"/>
          </w:tcPr>
          <w:p w14:paraId="73016F9D" w14:textId="77777777" w:rsidR="00E30CEA" w:rsidRPr="005C2DB2" w:rsidRDefault="00E30CEA" w:rsidP="00E30CEA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</w:p>
        </w:tc>
      </w:tr>
      <w:tr w:rsidR="00E30CEA" w14:paraId="63F752E2" w14:textId="1923CA95" w:rsidTr="00E30CEA">
        <w:trPr>
          <w:trHeight w:val="325"/>
        </w:trPr>
        <w:tc>
          <w:tcPr>
            <w:tcW w:w="1134" w:type="dxa"/>
          </w:tcPr>
          <w:p w14:paraId="000864EC" w14:textId="77777777" w:rsidR="00E30CEA" w:rsidRPr="005C2DB2" w:rsidRDefault="00E30CEA" w:rsidP="00E30CEA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5D14515A" w14:textId="193C8C87" w:rsidR="00E30CEA" w:rsidRPr="005C2DB2" w:rsidRDefault="00E30CEA" w:rsidP="00E30CEA">
            <w:pPr>
              <w:pStyle w:val="TableParagraph"/>
              <w:spacing w:before="0"/>
              <w:ind w:right="415"/>
              <w:jc w:val="right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2.4</w:t>
            </w:r>
          </w:p>
        </w:tc>
        <w:tc>
          <w:tcPr>
            <w:tcW w:w="6378" w:type="dxa"/>
          </w:tcPr>
          <w:p w14:paraId="6F81DC8F" w14:textId="77777777" w:rsidR="00E30CEA" w:rsidRPr="005C2DB2" w:rsidRDefault="00E30CEA" w:rsidP="00E30CEA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Table</w:t>
            </w:r>
            <w:r w:rsidRPr="005C2DB2">
              <w:rPr>
                <w:spacing w:val="9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Structure</w:t>
            </w:r>
          </w:p>
        </w:tc>
        <w:tc>
          <w:tcPr>
            <w:tcW w:w="993" w:type="dxa"/>
          </w:tcPr>
          <w:p w14:paraId="0D1F6304" w14:textId="77777777" w:rsidR="00E30CEA" w:rsidRPr="005C2DB2" w:rsidRDefault="00E30CEA" w:rsidP="00E30CEA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</w:p>
        </w:tc>
      </w:tr>
      <w:tr w:rsidR="00E30CEA" w14:paraId="46919F27" w14:textId="08263C5D" w:rsidTr="00E30CEA">
        <w:trPr>
          <w:trHeight w:val="325"/>
        </w:trPr>
        <w:tc>
          <w:tcPr>
            <w:tcW w:w="1134" w:type="dxa"/>
          </w:tcPr>
          <w:p w14:paraId="22338889" w14:textId="77777777" w:rsidR="00E30CEA" w:rsidRPr="005C2DB2" w:rsidRDefault="00E30CEA" w:rsidP="00E30CEA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2E09C0D8" w14:textId="551CB646" w:rsidR="00E30CEA" w:rsidRPr="005C2DB2" w:rsidRDefault="00E30CEA" w:rsidP="00E30CEA">
            <w:pPr>
              <w:pStyle w:val="TableParagraph"/>
              <w:spacing w:before="0"/>
              <w:ind w:right="415"/>
              <w:jc w:val="right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2.5</w:t>
            </w:r>
          </w:p>
        </w:tc>
        <w:tc>
          <w:tcPr>
            <w:tcW w:w="6378" w:type="dxa"/>
          </w:tcPr>
          <w:p w14:paraId="4737E67A" w14:textId="77777777" w:rsidR="00E30CEA" w:rsidRPr="005C2DB2" w:rsidRDefault="00E30CEA" w:rsidP="00E30CEA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Use</w:t>
            </w:r>
            <w:r w:rsidRPr="005C2DB2">
              <w:rPr>
                <w:spacing w:val="7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Case</w:t>
            </w:r>
            <w:r w:rsidRPr="005C2DB2">
              <w:rPr>
                <w:spacing w:val="8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Diagrams</w:t>
            </w:r>
          </w:p>
        </w:tc>
        <w:tc>
          <w:tcPr>
            <w:tcW w:w="993" w:type="dxa"/>
          </w:tcPr>
          <w:p w14:paraId="3DE68032" w14:textId="77777777" w:rsidR="00E30CEA" w:rsidRPr="005C2DB2" w:rsidRDefault="00E30CEA" w:rsidP="00E30CEA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</w:p>
        </w:tc>
      </w:tr>
      <w:tr w:rsidR="00E30CEA" w14:paraId="6C26A668" w14:textId="4ED0D1C9" w:rsidTr="00E30CEA">
        <w:trPr>
          <w:trHeight w:val="306"/>
        </w:trPr>
        <w:tc>
          <w:tcPr>
            <w:tcW w:w="1134" w:type="dxa"/>
          </w:tcPr>
          <w:p w14:paraId="5B9363EC" w14:textId="77777777" w:rsidR="00E30CEA" w:rsidRPr="005C2DB2" w:rsidRDefault="00E30CEA" w:rsidP="00E30CEA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406D3CE3" w14:textId="3D4CFCBC" w:rsidR="00E30CEA" w:rsidRPr="005C2DB2" w:rsidRDefault="00E30CEA" w:rsidP="00E30CEA">
            <w:pPr>
              <w:pStyle w:val="TableParagraph"/>
              <w:spacing w:before="0"/>
              <w:ind w:right="415"/>
              <w:jc w:val="right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2.6</w:t>
            </w:r>
          </w:p>
        </w:tc>
        <w:tc>
          <w:tcPr>
            <w:tcW w:w="6378" w:type="dxa"/>
          </w:tcPr>
          <w:p w14:paraId="39C59660" w14:textId="77777777" w:rsidR="00E30CEA" w:rsidRPr="005C2DB2" w:rsidRDefault="00E30CEA" w:rsidP="00E30CEA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Class</w:t>
            </w:r>
            <w:r w:rsidRPr="005C2DB2">
              <w:rPr>
                <w:spacing w:val="7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Diagram</w:t>
            </w:r>
          </w:p>
        </w:tc>
        <w:tc>
          <w:tcPr>
            <w:tcW w:w="993" w:type="dxa"/>
          </w:tcPr>
          <w:p w14:paraId="3C0CDAC5" w14:textId="77777777" w:rsidR="00E30CEA" w:rsidRPr="005C2DB2" w:rsidRDefault="00E30CEA" w:rsidP="00E30CEA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</w:p>
        </w:tc>
      </w:tr>
      <w:tr w:rsidR="00E30CEA" w14:paraId="4574CC25" w14:textId="54318DBC" w:rsidTr="00E30CEA">
        <w:trPr>
          <w:trHeight w:val="325"/>
        </w:trPr>
        <w:tc>
          <w:tcPr>
            <w:tcW w:w="1134" w:type="dxa"/>
          </w:tcPr>
          <w:p w14:paraId="21CAD334" w14:textId="77777777" w:rsidR="00E30CEA" w:rsidRPr="005C2DB2" w:rsidRDefault="00E30CEA" w:rsidP="00E30CEA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7D152942" w14:textId="09167484" w:rsidR="00E30CEA" w:rsidRPr="005C2DB2" w:rsidRDefault="00E30CEA" w:rsidP="00E30CEA">
            <w:pPr>
              <w:pStyle w:val="TableParagraph"/>
              <w:spacing w:before="0"/>
              <w:ind w:right="415"/>
              <w:jc w:val="right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2.7</w:t>
            </w:r>
          </w:p>
        </w:tc>
        <w:tc>
          <w:tcPr>
            <w:tcW w:w="6378" w:type="dxa"/>
          </w:tcPr>
          <w:p w14:paraId="2FDCD219" w14:textId="77777777" w:rsidR="00E30CEA" w:rsidRPr="005C2DB2" w:rsidRDefault="00E30CEA" w:rsidP="00E30CEA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Activity</w:t>
            </w:r>
            <w:r w:rsidRPr="005C2DB2">
              <w:rPr>
                <w:spacing w:val="9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Diagram</w:t>
            </w:r>
          </w:p>
        </w:tc>
        <w:tc>
          <w:tcPr>
            <w:tcW w:w="993" w:type="dxa"/>
          </w:tcPr>
          <w:p w14:paraId="0C173ACB" w14:textId="77777777" w:rsidR="00E30CEA" w:rsidRPr="005C2DB2" w:rsidRDefault="00E30CEA" w:rsidP="00E30CEA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</w:p>
        </w:tc>
      </w:tr>
      <w:tr w:rsidR="006C37A8" w14:paraId="74D535AF" w14:textId="77777777" w:rsidTr="00E30CEA">
        <w:trPr>
          <w:trHeight w:val="306"/>
        </w:trPr>
        <w:tc>
          <w:tcPr>
            <w:tcW w:w="1134" w:type="dxa"/>
          </w:tcPr>
          <w:p w14:paraId="3B956353" w14:textId="77777777" w:rsidR="006C37A8" w:rsidRPr="005C2DB2" w:rsidRDefault="006C37A8" w:rsidP="006C37A8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6D103D05" w14:textId="01E01D96" w:rsidR="006C37A8" w:rsidRPr="005C2DB2" w:rsidRDefault="006C37A8" w:rsidP="006C37A8">
            <w:pPr>
              <w:pStyle w:val="TableParagraph"/>
              <w:spacing w:before="0"/>
              <w:ind w:right="415"/>
              <w:jc w:val="right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2.8</w:t>
            </w:r>
          </w:p>
        </w:tc>
        <w:tc>
          <w:tcPr>
            <w:tcW w:w="6378" w:type="dxa"/>
          </w:tcPr>
          <w:p w14:paraId="2301C8CD" w14:textId="232D444F" w:rsidR="006C37A8" w:rsidRPr="005C2DB2" w:rsidRDefault="006C37A8" w:rsidP="006C37A8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Sequence Diagram</w:t>
            </w:r>
          </w:p>
        </w:tc>
        <w:tc>
          <w:tcPr>
            <w:tcW w:w="993" w:type="dxa"/>
          </w:tcPr>
          <w:p w14:paraId="16812E2D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</w:p>
        </w:tc>
      </w:tr>
      <w:tr w:rsidR="006C37A8" w14:paraId="708EC531" w14:textId="72373AE3" w:rsidTr="00E30CEA">
        <w:trPr>
          <w:trHeight w:val="306"/>
        </w:trPr>
        <w:tc>
          <w:tcPr>
            <w:tcW w:w="1134" w:type="dxa"/>
          </w:tcPr>
          <w:p w14:paraId="2CC870B9" w14:textId="77777777" w:rsidR="006C37A8" w:rsidRPr="005C2DB2" w:rsidRDefault="006C37A8" w:rsidP="006C37A8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20993569" w14:textId="42F58386" w:rsidR="006C37A8" w:rsidRPr="005C2DB2" w:rsidRDefault="006C37A8" w:rsidP="006C37A8">
            <w:pPr>
              <w:pStyle w:val="TableParagraph"/>
              <w:spacing w:before="0"/>
              <w:ind w:right="415"/>
              <w:jc w:val="right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2.9</w:t>
            </w:r>
          </w:p>
        </w:tc>
        <w:tc>
          <w:tcPr>
            <w:tcW w:w="6378" w:type="dxa"/>
          </w:tcPr>
          <w:p w14:paraId="30A2CC92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Deployment</w:t>
            </w:r>
            <w:r w:rsidRPr="005C2DB2">
              <w:rPr>
                <w:spacing w:val="10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Diagram</w:t>
            </w:r>
          </w:p>
        </w:tc>
        <w:tc>
          <w:tcPr>
            <w:tcW w:w="993" w:type="dxa"/>
          </w:tcPr>
          <w:p w14:paraId="4BDAF8B2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</w:p>
        </w:tc>
      </w:tr>
      <w:tr w:rsidR="006C37A8" w14:paraId="224C8C17" w14:textId="2A83A39A" w:rsidTr="00E30CEA">
        <w:trPr>
          <w:trHeight w:val="325"/>
        </w:trPr>
        <w:tc>
          <w:tcPr>
            <w:tcW w:w="1134" w:type="dxa"/>
          </w:tcPr>
          <w:p w14:paraId="302FE5EF" w14:textId="77777777" w:rsidR="006C37A8" w:rsidRPr="005C2DB2" w:rsidRDefault="006C37A8" w:rsidP="006C37A8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3894C27D" w14:textId="6B89E99D" w:rsidR="006C37A8" w:rsidRPr="005C2DB2" w:rsidRDefault="006C37A8" w:rsidP="006C37A8">
            <w:pPr>
              <w:pStyle w:val="TableParagraph"/>
              <w:spacing w:before="0"/>
              <w:ind w:right="415"/>
              <w:jc w:val="right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2.10</w:t>
            </w:r>
          </w:p>
        </w:tc>
        <w:tc>
          <w:tcPr>
            <w:tcW w:w="6378" w:type="dxa"/>
          </w:tcPr>
          <w:p w14:paraId="3DF605E2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Module</w:t>
            </w:r>
            <w:r w:rsidRPr="005C2DB2">
              <w:rPr>
                <w:spacing w:val="8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Hierarchy</w:t>
            </w:r>
            <w:r w:rsidRPr="005C2DB2">
              <w:rPr>
                <w:spacing w:val="14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Diagram</w:t>
            </w:r>
          </w:p>
        </w:tc>
        <w:tc>
          <w:tcPr>
            <w:tcW w:w="993" w:type="dxa"/>
          </w:tcPr>
          <w:p w14:paraId="172803BE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</w:p>
        </w:tc>
      </w:tr>
      <w:tr w:rsidR="006C37A8" w14:paraId="30EF47D2" w14:textId="75245DB9" w:rsidTr="00E30CEA">
        <w:trPr>
          <w:trHeight w:val="522"/>
        </w:trPr>
        <w:tc>
          <w:tcPr>
            <w:tcW w:w="1134" w:type="dxa"/>
          </w:tcPr>
          <w:p w14:paraId="6DA711CA" w14:textId="77777777" w:rsidR="006C37A8" w:rsidRPr="005C2DB2" w:rsidRDefault="006C37A8" w:rsidP="006C37A8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3D625E81" w14:textId="3AFA2F74" w:rsidR="006C37A8" w:rsidRPr="005C2DB2" w:rsidRDefault="006C37A8" w:rsidP="006C37A8">
            <w:pPr>
              <w:pStyle w:val="TableParagraph"/>
              <w:spacing w:before="0"/>
              <w:ind w:right="415"/>
              <w:jc w:val="right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2.11</w:t>
            </w:r>
          </w:p>
        </w:tc>
        <w:tc>
          <w:tcPr>
            <w:tcW w:w="6378" w:type="dxa"/>
          </w:tcPr>
          <w:p w14:paraId="01D058E7" w14:textId="7DCC11B1" w:rsidR="006C37A8" w:rsidRPr="005C2DB2" w:rsidRDefault="006C37A8" w:rsidP="006C37A8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Input</w:t>
            </w:r>
            <w:r w:rsidRPr="005C2DB2">
              <w:rPr>
                <w:spacing w:val="8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and</w:t>
            </w:r>
            <w:r w:rsidRPr="005C2DB2">
              <w:rPr>
                <w:spacing w:val="5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Output</w:t>
            </w:r>
            <w:r w:rsidRPr="005C2DB2">
              <w:rPr>
                <w:spacing w:val="8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Screens</w:t>
            </w:r>
            <w:r w:rsidRPr="005C2DB2">
              <w:rPr>
                <w:spacing w:val="6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(Screens</w:t>
            </w:r>
            <w:r w:rsidRPr="005C2DB2">
              <w:rPr>
                <w:spacing w:val="6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must</w:t>
            </w:r>
            <w:r w:rsidRPr="005C2DB2">
              <w:rPr>
                <w:spacing w:val="11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have</w:t>
            </w:r>
            <w:r w:rsidRPr="005C2DB2">
              <w:rPr>
                <w:spacing w:val="7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valid</w:t>
            </w:r>
            <w:r w:rsidRPr="005C2DB2">
              <w:rPr>
                <w:spacing w:val="8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data.</w:t>
            </w:r>
            <w:r w:rsidRPr="005C2DB2">
              <w:rPr>
                <w:spacing w:val="10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All reports</w:t>
            </w:r>
            <w:r w:rsidRPr="005C2DB2">
              <w:rPr>
                <w:spacing w:val="7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must</w:t>
            </w:r>
            <w:r w:rsidRPr="005C2DB2">
              <w:rPr>
                <w:spacing w:val="10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have</w:t>
            </w:r>
            <w:r w:rsidRPr="005C2DB2">
              <w:rPr>
                <w:spacing w:val="8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at-least</w:t>
            </w:r>
            <w:r w:rsidRPr="005C2DB2">
              <w:rPr>
                <w:spacing w:val="2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5</w:t>
            </w:r>
            <w:r w:rsidRPr="005C2DB2">
              <w:rPr>
                <w:spacing w:val="12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valid</w:t>
            </w:r>
            <w:r w:rsidRPr="005C2DB2">
              <w:rPr>
                <w:spacing w:val="3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records.)</w:t>
            </w:r>
          </w:p>
        </w:tc>
        <w:tc>
          <w:tcPr>
            <w:tcW w:w="993" w:type="dxa"/>
          </w:tcPr>
          <w:p w14:paraId="0F2C69E9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</w:p>
        </w:tc>
      </w:tr>
      <w:tr w:rsidR="006C37A8" w14:paraId="64962ED6" w14:textId="35E7D21B" w:rsidTr="00E30CEA">
        <w:trPr>
          <w:trHeight w:val="306"/>
        </w:trPr>
        <w:tc>
          <w:tcPr>
            <w:tcW w:w="1134" w:type="dxa"/>
          </w:tcPr>
          <w:p w14:paraId="66A31C14" w14:textId="26536119" w:rsidR="006C37A8" w:rsidRPr="005C2DB2" w:rsidRDefault="006C37A8" w:rsidP="006C37A8">
            <w:pPr>
              <w:pStyle w:val="TableParagraph"/>
              <w:spacing w:before="0"/>
              <w:ind w:left="12"/>
              <w:jc w:val="center"/>
              <w:rPr>
                <w:b/>
                <w:sz w:val="24"/>
                <w:szCs w:val="24"/>
              </w:rPr>
            </w:pPr>
            <w:r w:rsidRPr="005C2DB2">
              <w:rPr>
                <w:b/>
                <w:w w:val="102"/>
                <w:sz w:val="24"/>
                <w:szCs w:val="24"/>
              </w:rPr>
              <w:t>3</w:t>
            </w:r>
          </w:p>
        </w:tc>
        <w:tc>
          <w:tcPr>
            <w:tcW w:w="993" w:type="dxa"/>
          </w:tcPr>
          <w:p w14:paraId="1A79257A" w14:textId="77777777" w:rsidR="006C37A8" w:rsidRPr="005C2DB2" w:rsidRDefault="006C37A8" w:rsidP="006C37A8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6378" w:type="dxa"/>
          </w:tcPr>
          <w:p w14:paraId="349F769D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b/>
                <w:sz w:val="24"/>
                <w:szCs w:val="24"/>
              </w:rPr>
            </w:pPr>
            <w:r w:rsidRPr="005C2DB2">
              <w:rPr>
                <w:b/>
                <w:sz w:val="24"/>
                <w:szCs w:val="24"/>
              </w:rPr>
              <w:t>Coding</w:t>
            </w:r>
          </w:p>
        </w:tc>
        <w:tc>
          <w:tcPr>
            <w:tcW w:w="993" w:type="dxa"/>
          </w:tcPr>
          <w:p w14:paraId="19743412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b/>
                <w:sz w:val="24"/>
                <w:szCs w:val="24"/>
              </w:rPr>
            </w:pPr>
          </w:p>
        </w:tc>
      </w:tr>
      <w:tr w:rsidR="006C37A8" w14:paraId="73D89A7A" w14:textId="19FE5D59" w:rsidTr="00E30CEA">
        <w:trPr>
          <w:trHeight w:val="325"/>
        </w:trPr>
        <w:tc>
          <w:tcPr>
            <w:tcW w:w="1134" w:type="dxa"/>
          </w:tcPr>
          <w:p w14:paraId="708FC4B8" w14:textId="77777777" w:rsidR="006C37A8" w:rsidRPr="005C2DB2" w:rsidRDefault="006C37A8" w:rsidP="006C37A8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567AC625" w14:textId="6B0C99B7" w:rsidR="006C37A8" w:rsidRPr="005C2DB2" w:rsidRDefault="006C37A8" w:rsidP="006C37A8">
            <w:pPr>
              <w:pStyle w:val="TableParagraph"/>
              <w:spacing w:before="0"/>
              <w:ind w:right="415"/>
              <w:jc w:val="right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3.1</w:t>
            </w:r>
          </w:p>
        </w:tc>
        <w:tc>
          <w:tcPr>
            <w:tcW w:w="6378" w:type="dxa"/>
          </w:tcPr>
          <w:p w14:paraId="3F106AA9" w14:textId="788302CD" w:rsidR="006C37A8" w:rsidRPr="005C2DB2" w:rsidRDefault="006C37A8" w:rsidP="006C37A8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Complete Code of Project or one Module</w:t>
            </w:r>
          </w:p>
        </w:tc>
        <w:tc>
          <w:tcPr>
            <w:tcW w:w="993" w:type="dxa"/>
          </w:tcPr>
          <w:p w14:paraId="4E4FEBC2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</w:p>
        </w:tc>
      </w:tr>
      <w:tr w:rsidR="006C37A8" w14:paraId="6B97B350" w14:textId="794F6550" w:rsidTr="00E30CEA">
        <w:trPr>
          <w:trHeight w:val="306"/>
        </w:trPr>
        <w:tc>
          <w:tcPr>
            <w:tcW w:w="1134" w:type="dxa"/>
          </w:tcPr>
          <w:p w14:paraId="41142AAC" w14:textId="210F78E6" w:rsidR="006C37A8" w:rsidRPr="005C2DB2" w:rsidRDefault="006C37A8" w:rsidP="006C37A8">
            <w:pPr>
              <w:pStyle w:val="TableParagraph"/>
              <w:spacing w:before="0"/>
              <w:ind w:left="12"/>
              <w:jc w:val="center"/>
              <w:rPr>
                <w:b/>
                <w:sz w:val="24"/>
                <w:szCs w:val="24"/>
              </w:rPr>
            </w:pPr>
            <w:r w:rsidRPr="005C2DB2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93" w:type="dxa"/>
          </w:tcPr>
          <w:p w14:paraId="3DB5D1B1" w14:textId="77777777" w:rsidR="006C37A8" w:rsidRPr="005C2DB2" w:rsidRDefault="006C37A8" w:rsidP="006C37A8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6378" w:type="dxa"/>
          </w:tcPr>
          <w:p w14:paraId="033A388A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b/>
                <w:sz w:val="24"/>
                <w:szCs w:val="24"/>
              </w:rPr>
            </w:pPr>
            <w:r w:rsidRPr="005C2DB2">
              <w:rPr>
                <w:b/>
                <w:sz w:val="24"/>
                <w:szCs w:val="24"/>
              </w:rPr>
              <w:t>Testing</w:t>
            </w:r>
          </w:p>
        </w:tc>
        <w:tc>
          <w:tcPr>
            <w:tcW w:w="993" w:type="dxa"/>
          </w:tcPr>
          <w:p w14:paraId="75EE984F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b/>
                <w:sz w:val="24"/>
                <w:szCs w:val="24"/>
              </w:rPr>
            </w:pPr>
          </w:p>
        </w:tc>
      </w:tr>
      <w:tr w:rsidR="006C37A8" w14:paraId="24515663" w14:textId="5D55FE6A" w:rsidTr="00E30CEA">
        <w:trPr>
          <w:trHeight w:val="325"/>
        </w:trPr>
        <w:tc>
          <w:tcPr>
            <w:tcW w:w="1134" w:type="dxa"/>
          </w:tcPr>
          <w:p w14:paraId="35C6F236" w14:textId="77777777" w:rsidR="006C37A8" w:rsidRPr="005C2DB2" w:rsidRDefault="006C37A8" w:rsidP="006C37A8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2C46CC9F" w14:textId="67215B1D" w:rsidR="006C37A8" w:rsidRPr="005C2DB2" w:rsidRDefault="006C37A8" w:rsidP="006C37A8">
            <w:pPr>
              <w:pStyle w:val="TableParagraph"/>
              <w:spacing w:before="0"/>
              <w:ind w:right="415"/>
              <w:jc w:val="right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4.1</w:t>
            </w:r>
          </w:p>
        </w:tc>
        <w:tc>
          <w:tcPr>
            <w:tcW w:w="6378" w:type="dxa"/>
          </w:tcPr>
          <w:p w14:paraId="3324C2C9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Test</w:t>
            </w:r>
            <w:r w:rsidRPr="005C2DB2">
              <w:rPr>
                <w:spacing w:val="7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Strategy</w:t>
            </w:r>
          </w:p>
        </w:tc>
        <w:tc>
          <w:tcPr>
            <w:tcW w:w="993" w:type="dxa"/>
          </w:tcPr>
          <w:p w14:paraId="470E221E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</w:p>
        </w:tc>
      </w:tr>
      <w:tr w:rsidR="006C37A8" w14:paraId="1EC9E817" w14:textId="043FAB2C" w:rsidTr="00E30CEA">
        <w:trPr>
          <w:trHeight w:val="307"/>
        </w:trPr>
        <w:tc>
          <w:tcPr>
            <w:tcW w:w="1134" w:type="dxa"/>
          </w:tcPr>
          <w:p w14:paraId="5F6BE4BC" w14:textId="77777777" w:rsidR="006C37A8" w:rsidRPr="005C2DB2" w:rsidRDefault="006C37A8" w:rsidP="006C37A8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4932F928" w14:textId="020AEDA8" w:rsidR="006C37A8" w:rsidRPr="005C2DB2" w:rsidRDefault="006C37A8" w:rsidP="006C37A8">
            <w:pPr>
              <w:pStyle w:val="TableParagraph"/>
              <w:spacing w:before="0"/>
              <w:ind w:right="415"/>
              <w:jc w:val="right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4.2</w:t>
            </w:r>
          </w:p>
        </w:tc>
        <w:tc>
          <w:tcPr>
            <w:tcW w:w="6378" w:type="dxa"/>
          </w:tcPr>
          <w:p w14:paraId="438D4CD9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Unit</w:t>
            </w:r>
            <w:r w:rsidRPr="005C2DB2">
              <w:rPr>
                <w:spacing w:val="4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Test</w:t>
            </w:r>
            <w:r w:rsidRPr="005C2DB2">
              <w:rPr>
                <w:spacing w:val="7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Plan</w:t>
            </w:r>
          </w:p>
        </w:tc>
        <w:tc>
          <w:tcPr>
            <w:tcW w:w="993" w:type="dxa"/>
          </w:tcPr>
          <w:p w14:paraId="19967B66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</w:p>
        </w:tc>
      </w:tr>
      <w:tr w:rsidR="006C37A8" w14:paraId="66C4859B" w14:textId="3D08A550" w:rsidTr="00E30CEA">
        <w:trPr>
          <w:trHeight w:val="327"/>
        </w:trPr>
        <w:tc>
          <w:tcPr>
            <w:tcW w:w="1134" w:type="dxa"/>
          </w:tcPr>
          <w:p w14:paraId="42D98A3B" w14:textId="77777777" w:rsidR="006C37A8" w:rsidRPr="005C2DB2" w:rsidRDefault="006C37A8" w:rsidP="006C37A8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2E98C50A" w14:textId="1356FCEF" w:rsidR="006C37A8" w:rsidRPr="005C2DB2" w:rsidRDefault="006C37A8" w:rsidP="006C37A8">
            <w:pPr>
              <w:pStyle w:val="TableParagraph"/>
              <w:spacing w:before="0"/>
              <w:ind w:right="415"/>
              <w:jc w:val="right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4.3</w:t>
            </w:r>
          </w:p>
        </w:tc>
        <w:tc>
          <w:tcPr>
            <w:tcW w:w="6378" w:type="dxa"/>
          </w:tcPr>
          <w:p w14:paraId="35CBCEAD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Acceptance</w:t>
            </w:r>
            <w:r w:rsidRPr="005C2DB2">
              <w:rPr>
                <w:spacing w:val="8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Test</w:t>
            </w:r>
            <w:r w:rsidRPr="005C2DB2">
              <w:rPr>
                <w:spacing w:val="7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Plan</w:t>
            </w:r>
          </w:p>
        </w:tc>
        <w:tc>
          <w:tcPr>
            <w:tcW w:w="993" w:type="dxa"/>
          </w:tcPr>
          <w:p w14:paraId="0FBABCD1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</w:p>
        </w:tc>
      </w:tr>
      <w:tr w:rsidR="006C37A8" w14:paraId="165FECBD" w14:textId="09EA4DBC" w:rsidTr="00E30CEA">
        <w:trPr>
          <w:trHeight w:val="323"/>
        </w:trPr>
        <w:tc>
          <w:tcPr>
            <w:tcW w:w="1134" w:type="dxa"/>
          </w:tcPr>
          <w:p w14:paraId="1C468572" w14:textId="77777777" w:rsidR="006C37A8" w:rsidRPr="005C2DB2" w:rsidRDefault="006C37A8" w:rsidP="006C37A8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587A1CBC" w14:textId="1AE1A910" w:rsidR="006C37A8" w:rsidRPr="005C2DB2" w:rsidRDefault="006C37A8" w:rsidP="006C37A8">
            <w:pPr>
              <w:pStyle w:val="TableParagraph"/>
              <w:spacing w:before="0"/>
              <w:ind w:right="415"/>
              <w:jc w:val="right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4.4</w:t>
            </w:r>
          </w:p>
        </w:tc>
        <w:tc>
          <w:tcPr>
            <w:tcW w:w="6378" w:type="dxa"/>
          </w:tcPr>
          <w:p w14:paraId="5FAD4C95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  <w:r w:rsidRPr="005C2DB2">
              <w:rPr>
                <w:sz w:val="24"/>
                <w:szCs w:val="24"/>
              </w:rPr>
              <w:t>Test</w:t>
            </w:r>
            <w:r w:rsidRPr="005C2DB2">
              <w:rPr>
                <w:spacing w:val="3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Case</w:t>
            </w:r>
            <w:r w:rsidRPr="005C2DB2">
              <w:rPr>
                <w:spacing w:val="5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/</w:t>
            </w:r>
            <w:r w:rsidRPr="005C2DB2">
              <w:rPr>
                <w:spacing w:val="7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Test</w:t>
            </w:r>
            <w:r w:rsidRPr="005C2DB2">
              <w:rPr>
                <w:spacing w:val="5"/>
                <w:sz w:val="24"/>
                <w:szCs w:val="24"/>
              </w:rPr>
              <w:t xml:space="preserve"> </w:t>
            </w:r>
            <w:r w:rsidRPr="005C2DB2">
              <w:rPr>
                <w:sz w:val="24"/>
                <w:szCs w:val="24"/>
              </w:rPr>
              <w:t>Script</w:t>
            </w:r>
          </w:p>
        </w:tc>
        <w:tc>
          <w:tcPr>
            <w:tcW w:w="993" w:type="dxa"/>
          </w:tcPr>
          <w:p w14:paraId="7CB4D46C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sz w:val="24"/>
                <w:szCs w:val="24"/>
              </w:rPr>
            </w:pPr>
          </w:p>
        </w:tc>
      </w:tr>
      <w:tr w:rsidR="006C37A8" w14:paraId="70F73861" w14:textId="42F7FBB5" w:rsidTr="00E30CEA">
        <w:trPr>
          <w:trHeight w:val="306"/>
        </w:trPr>
        <w:tc>
          <w:tcPr>
            <w:tcW w:w="1134" w:type="dxa"/>
          </w:tcPr>
          <w:p w14:paraId="528BBE14" w14:textId="4800D27E" w:rsidR="006C37A8" w:rsidRPr="005C2DB2" w:rsidRDefault="006C37A8" w:rsidP="006C37A8">
            <w:pPr>
              <w:pStyle w:val="TableParagraph"/>
              <w:spacing w:before="0"/>
              <w:ind w:left="12"/>
              <w:jc w:val="center"/>
              <w:rPr>
                <w:b/>
                <w:bCs/>
                <w:sz w:val="24"/>
                <w:szCs w:val="24"/>
              </w:rPr>
            </w:pPr>
            <w:r w:rsidRPr="005C2DB2">
              <w:rPr>
                <w:b/>
                <w:bCs/>
                <w:w w:val="102"/>
                <w:sz w:val="24"/>
                <w:szCs w:val="24"/>
              </w:rPr>
              <w:t>5</w:t>
            </w:r>
          </w:p>
        </w:tc>
        <w:tc>
          <w:tcPr>
            <w:tcW w:w="993" w:type="dxa"/>
          </w:tcPr>
          <w:p w14:paraId="5607D969" w14:textId="77777777" w:rsidR="006C37A8" w:rsidRPr="005C2DB2" w:rsidRDefault="006C37A8" w:rsidP="006C37A8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6378" w:type="dxa"/>
          </w:tcPr>
          <w:p w14:paraId="062C6A50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b/>
                <w:sz w:val="24"/>
                <w:szCs w:val="24"/>
              </w:rPr>
            </w:pPr>
            <w:r w:rsidRPr="005C2DB2">
              <w:rPr>
                <w:b/>
                <w:sz w:val="24"/>
                <w:szCs w:val="24"/>
              </w:rPr>
              <w:t>Limitations</w:t>
            </w:r>
            <w:r w:rsidRPr="005C2DB2">
              <w:rPr>
                <w:b/>
                <w:spacing w:val="7"/>
                <w:sz w:val="24"/>
                <w:szCs w:val="24"/>
              </w:rPr>
              <w:t xml:space="preserve"> </w:t>
            </w:r>
            <w:r w:rsidRPr="005C2DB2">
              <w:rPr>
                <w:b/>
                <w:sz w:val="24"/>
                <w:szCs w:val="24"/>
              </w:rPr>
              <w:t>of</w:t>
            </w:r>
            <w:r w:rsidRPr="005C2DB2">
              <w:rPr>
                <w:b/>
                <w:spacing w:val="13"/>
                <w:sz w:val="24"/>
                <w:szCs w:val="24"/>
              </w:rPr>
              <w:t xml:space="preserve"> </w:t>
            </w:r>
            <w:r w:rsidRPr="005C2DB2">
              <w:rPr>
                <w:b/>
                <w:sz w:val="24"/>
                <w:szCs w:val="24"/>
              </w:rPr>
              <w:t>Proposed</w:t>
            </w:r>
            <w:r w:rsidRPr="005C2DB2">
              <w:rPr>
                <w:b/>
                <w:spacing w:val="10"/>
                <w:sz w:val="24"/>
                <w:szCs w:val="24"/>
              </w:rPr>
              <w:t xml:space="preserve"> </w:t>
            </w:r>
            <w:r w:rsidRPr="005C2DB2">
              <w:rPr>
                <w:b/>
                <w:sz w:val="24"/>
                <w:szCs w:val="24"/>
              </w:rPr>
              <w:t>System</w:t>
            </w:r>
          </w:p>
        </w:tc>
        <w:tc>
          <w:tcPr>
            <w:tcW w:w="993" w:type="dxa"/>
          </w:tcPr>
          <w:p w14:paraId="3E8026F2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b/>
                <w:sz w:val="24"/>
                <w:szCs w:val="24"/>
              </w:rPr>
            </w:pPr>
          </w:p>
        </w:tc>
      </w:tr>
      <w:tr w:rsidR="006C37A8" w14:paraId="5ABBB624" w14:textId="5562E3BC" w:rsidTr="00E30CEA">
        <w:trPr>
          <w:trHeight w:val="328"/>
        </w:trPr>
        <w:tc>
          <w:tcPr>
            <w:tcW w:w="1134" w:type="dxa"/>
          </w:tcPr>
          <w:p w14:paraId="573ADFB7" w14:textId="7F133312" w:rsidR="006C37A8" w:rsidRPr="005C2DB2" w:rsidRDefault="006C37A8" w:rsidP="006C37A8">
            <w:pPr>
              <w:pStyle w:val="TableParagraph"/>
              <w:spacing w:before="0"/>
              <w:ind w:left="12"/>
              <w:jc w:val="center"/>
              <w:rPr>
                <w:b/>
                <w:sz w:val="24"/>
                <w:szCs w:val="24"/>
              </w:rPr>
            </w:pPr>
            <w:r w:rsidRPr="005C2DB2">
              <w:rPr>
                <w:b/>
                <w:w w:val="102"/>
                <w:sz w:val="24"/>
                <w:szCs w:val="24"/>
              </w:rPr>
              <w:t>6</w:t>
            </w:r>
          </w:p>
        </w:tc>
        <w:tc>
          <w:tcPr>
            <w:tcW w:w="993" w:type="dxa"/>
          </w:tcPr>
          <w:p w14:paraId="08A560B3" w14:textId="77777777" w:rsidR="006C37A8" w:rsidRPr="005C2DB2" w:rsidRDefault="006C37A8" w:rsidP="006C37A8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6378" w:type="dxa"/>
          </w:tcPr>
          <w:p w14:paraId="4B7B781C" w14:textId="04744283" w:rsidR="006C37A8" w:rsidRPr="005C2DB2" w:rsidRDefault="006C37A8" w:rsidP="006C37A8">
            <w:pPr>
              <w:pStyle w:val="TableParagraph"/>
              <w:spacing w:before="0"/>
              <w:ind w:left="104"/>
              <w:rPr>
                <w:b/>
                <w:sz w:val="24"/>
                <w:szCs w:val="24"/>
              </w:rPr>
            </w:pPr>
            <w:r w:rsidRPr="005C2DB2">
              <w:rPr>
                <w:b/>
                <w:sz w:val="24"/>
                <w:szCs w:val="24"/>
              </w:rPr>
              <w:t>Proposed</w:t>
            </w:r>
            <w:r w:rsidRPr="005C2DB2">
              <w:rPr>
                <w:b/>
                <w:spacing w:val="14"/>
                <w:sz w:val="24"/>
                <w:szCs w:val="24"/>
              </w:rPr>
              <w:t xml:space="preserve"> </w:t>
            </w:r>
            <w:r w:rsidRPr="005C2DB2">
              <w:rPr>
                <w:b/>
                <w:sz w:val="24"/>
                <w:szCs w:val="24"/>
              </w:rPr>
              <w:t>Enhancements</w:t>
            </w:r>
          </w:p>
        </w:tc>
        <w:tc>
          <w:tcPr>
            <w:tcW w:w="993" w:type="dxa"/>
          </w:tcPr>
          <w:p w14:paraId="4DC78A9F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b/>
                <w:sz w:val="24"/>
                <w:szCs w:val="24"/>
              </w:rPr>
            </w:pPr>
          </w:p>
        </w:tc>
      </w:tr>
      <w:tr w:rsidR="006C37A8" w14:paraId="4070E151" w14:textId="7B1DE21B" w:rsidTr="00E30CEA">
        <w:trPr>
          <w:trHeight w:val="306"/>
        </w:trPr>
        <w:tc>
          <w:tcPr>
            <w:tcW w:w="1134" w:type="dxa"/>
          </w:tcPr>
          <w:p w14:paraId="6E477976" w14:textId="4519D327" w:rsidR="006C37A8" w:rsidRPr="005C2DB2" w:rsidRDefault="006C37A8" w:rsidP="006C37A8">
            <w:pPr>
              <w:pStyle w:val="TableParagraph"/>
              <w:spacing w:before="0"/>
              <w:ind w:left="12"/>
              <w:jc w:val="center"/>
              <w:rPr>
                <w:b/>
                <w:sz w:val="24"/>
                <w:szCs w:val="24"/>
              </w:rPr>
            </w:pPr>
            <w:r w:rsidRPr="005C2DB2">
              <w:rPr>
                <w:b/>
                <w:w w:val="102"/>
                <w:sz w:val="24"/>
                <w:szCs w:val="24"/>
              </w:rPr>
              <w:t>7</w:t>
            </w:r>
          </w:p>
        </w:tc>
        <w:tc>
          <w:tcPr>
            <w:tcW w:w="993" w:type="dxa"/>
          </w:tcPr>
          <w:p w14:paraId="470BA3C5" w14:textId="77777777" w:rsidR="006C37A8" w:rsidRPr="005C2DB2" w:rsidRDefault="006C37A8" w:rsidP="006C37A8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6378" w:type="dxa"/>
          </w:tcPr>
          <w:p w14:paraId="249698CE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b/>
                <w:sz w:val="24"/>
                <w:szCs w:val="24"/>
              </w:rPr>
            </w:pPr>
            <w:r w:rsidRPr="005C2DB2">
              <w:rPr>
                <w:b/>
                <w:sz w:val="24"/>
                <w:szCs w:val="24"/>
              </w:rPr>
              <w:t>Conclusion</w:t>
            </w:r>
          </w:p>
        </w:tc>
        <w:tc>
          <w:tcPr>
            <w:tcW w:w="993" w:type="dxa"/>
          </w:tcPr>
          <w:p w14:paraId="447818AC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b/>
                <w:sz w:val="24"/>
                <w:szCs w:val="24"/>
              </w:rPr>
            </w:pPr>
          </w:p>
        </w:tc>
      </w:tr>
      <w:tr w:rsidR="006C37A8" w14:paraId="02B1F05F" w14:textId="4E5769DB" w:rsidTr="00E30CEA">
        <w:trPr>
          <w:trHeight w:val="306"/>
        </w:trPr>
        <w:tc>
          <w:tcPr>
            <w:tcW w:w="1134" w:type="dxa"/>
          </w:tcPr>
          <w:p w14:paraId="4580A908" w14:textId="73D62FFA" w:rsidR="006C37A8" w:rsidRPr="005C2DB2" w:rsidRDefault="006C37A8" w:rsidP="006C37A8">
            <w:pPr>
              <w:pStyle w:val="TableParagraph"/>
              <w:spacing w:before="0"/>
              <w:ind w:left="12"/>
              <w:jc w:val="center"/>
              <w:rPr>
                <w:b/>
                <w:w w:val="102"/>
                <w:sz w:val="24"/>
                <w:szCs w:val="24"/>
              </w:rPr>
            </w:pPr>
            <w:r w:rsidRPr="005C2DB2">
              <w:rPr>
                <w:b/>
                <w:w w:val="102"/>
                <w:sz w:val="24"/>
                <w:szCs w:val="24"/>
              </w:rPr>
              <w:t>8</w:t>
            </w:r>
          </w:p>
        </w:tc>
        <w:tc>
          <w:tcPr>
            <w:tcW w:w="993" w:type="dxa"/>
          </w:tcPr>
          <w:p w14:paraId="73E1721E" w14:textId="77777777" w:rsidR="006C37A8" w:rsidRPr="005C2DB2" w:rsidRDefault="006C37A8" w:rsidP="006C37A8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6378" w:type="dxa"/>
          </w:tcPr>
          <w:p w14:paraId="2AE3DD6A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b/>
                <w:sz w:val="24"/>
                <w:szCs w:val="24"/>
              </w:rPr>
            </w:pPr>
            <w:r w:rsidRPr="005C2DB2">
              <w:rPr>
                <w:b/>
                <w:sz w:val="24"/>
                <w:szCs w:val="24"/>
              </w:rPr>
              <w:t>Bibliography</w:t>
            </w:r>
          </w:p>
        </w:tc>
        <w:tc>
          <w:tcPr>
            <w:tcW w:w="993" w:type="dxa"/>
          </w:tcPr>
          <w:p w14:paraId="0A84DB91" w14:textId="77777777" w:rsidR="006C37A8" w:rsidRPr="005C2DB2" w:rsidRDefault="006C37A8" w:rsidP="006C37A8">
            <w:pPr>
              <w:pStyle w:val="TableParagraph"/>
              <w:spacing w:before="0"/>
              <w:ind w:left="104"/>
              <w:rPr>
                <w:b/>
                <w:sz w:val="24"/>
                <w:szCs w:val="24"/>
              </w:rPr>
            </w:pPr>
          </w:p>
        </w:tc>
      </w:tr>
    </w:tbl>
    <w:p w14:paraId="7D41969C" w14:textId="77777777" w:rsidR="00ED025E" w:rsidRDefault="00ED025E" w:rsidP="003413EF">
      <w:pPr>
        <w:spacing w:after="0" w:line="240" w:lineRule="auto"/>
        <w:ind w:left="1418"/>
        <w:rPr>
          <w:sz w:val="24"/>
          <w:szCs w:val="24"/>
        </w:rPr>
      </w:pPr>
    </w:p>
    <w:p w14:paraId="0D0A1BE1" w14:textId="2BE2B6DB" w:rsidR="00ED025E" w:rsidRDefault="00ED025E" w:rsidP="003413EF">
      <w:p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ED025E">
        <w:rPr>
          <w:rFonts w:ascii="Times New Roman" w:hAnsi="Times New Roman" w:cs="Times New Roman"/>
          <w:sz w:val="24"/>
          <w:szCs w:val="24"/>
        </w:rPr>
        <w:t>Note:</w:t>
      </w:r>
      <w:r>
        <w:rPr>
          <w:rFonts w:ascii="Times New Roman" w:hAnsi="Times New Roman" w:cs="Times New Roman"/>
          <w:sz w:val="24"/>
          <w:szCs w:val="24"/>
        </w:rPr>
        <w:t xml:space="preserve"> 1. Font Times New Roman</w:t>
      </w:r>
    </w:p>
    <w:p w14:paraId="31CDDADE" w14:textId="4A6EB436" w:rsidR="00ED025E" w:rsidRDefault="00ED025E" w:rsidP="003413EF">
      <w:p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Chapter Title: 16 PT (Capitalized)</w:t>
      </w:r>
    </w:p>
    <w:p w14:paraId="5B168B8B" w14:textId="32BF0DDF" w:rsidR="00B91E59" w:rsidRDefault="00ED025E" w:rsidP="003413EF">
      <w:p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B91E59">
        <w:rPr>
          <w:rFonts w:ascii="Times New Roman" w:hAnsi="Times New Roman" w:cs="Times New Roman"/>
          <w:sz w:val="24"/>
          <w:szCs w:val="24"/>
        </w:rPr>
        <w:t>Subtitle: 14 PT (Capitalize Each Word)</w:t>
      </w:r>
    </w:p>
    <w:p w14:paraId="0685AD36" w14:textId="7E746FAA" w:rsidR="00ED025E" w:rsidRDefault="00B91E59" w:rsidP="003413EF">
      <w:p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Paragraph: 12 PT (Justified, Line Spacing 1.5, Space-Before and After 0 (zero))</w:t>
      </w:r>
    </w:p>
    <w:p w14:paraId="6E6CA6C3" w14:textId="0119F85E" w:rsidR="00B91E59" w:rsidRPr="00ED025E" w:rsidRDefault="00B91E59" w:rsidP="003413EF">
      <w:p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Table Heading-&gt;on the top of the table &amp; Figure Label -&gt; at the bottom of the figure.</w:t>
      </w:r>
    </w:p>
    <w:sectPr w:rsidR="00B91E59" w:rsidRPr="00ED025E" w:rsidSect="00323DF2">
      <w:headerReference w:type="default" r:id="rId7"/>
      <w:footerReference w:type="default" r:id="rId8"/>
      <w:pgSz w:w="11906" w:h="16838"/>
      <w:pgMar w:top="1440" w:right="969" w:bottom="947" w:left="164" w:header="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699D2C" w14:textId="77777777" w:rsidR="00902208" w:rsidRDefault="00902208" w:rsidP="00323DF2">
      <w:r>
        <w:separator/>
      </w:r>
    </w:p>
  </w:endnote>
  <w:endnote w:type="continuationSeparator" w:id="0">
    <w:p w14:paraId="6FE8D609" w14:textId="77777777" w:rsidR="00902208" w:rsidRDefault="00902208" w:rsidP="00323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A22C37" w14:textId="77777777" w:rsidR="00323DF2" w:rsidRDefault="00323DF2" w:rsidP="00323DF2">
    <w:pPr>
      <w:pStyle w:val="Footer"/>
      <w:jc w:val="center"/>
    </w:pPr>
    <w:r>
      <w:rPr>
        <w:rFonts w:ascii="Times New Roman" w:hAnsi="Times New Roman" w:cs="Times New Roman"/>
        <w:noProof/>
      </w:rPr>
      <w:drawing>
        <wp:inline distT="0" distB="0" distL="0" distR="0" wp14:anchorId="47346399" wp14:editId="3FDDD01B">
          <wp:extent cx="5846323" cy="609390"/>
          <wp:effectExtent l="0" t="0" r="2540" b="635"/>
          <wp:docPr id="1908006858" name="Picture 19080068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8006858" name="Picture 190800685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9" t="91523" b="2520"/>
                  <a:stretch>
                    <a:fillRect/>
                  </a:stretch>
                </pic:blipFill>
                <pic:spPr>
                  <a:xfrm>
                    <a:off x="0" y="0"/>
                    <a:ext cx="5848335" cy="6096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E11E90" w14:textId="77777777" w:rsidR="00902208" w:rsidRDefault="00902208" w:rsidP="00323DF2">
      <w:r>
        <w:separator/>
      </w:r>
    </w:p>
  </w:footnote>
  <w:footnote w:type="continuationSeparator" w:id="0">
    <w:p w14:paraId="046AE964" w14:textId="77777777" w:rsidR="00902208" w:rsidRDefault="00902208" w:rsidP="00323D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95A0D7" w14:textId="77777777" w:rsidR="00323DF2" w:rsidRDefault="00323DF2" w:rsidP="00323DF2">
    <w:pPr>
      <w:pStyle w:val="Header"/>
      <w:tabs>
        <w:tab w:val="clear" w:pos="9026"/>
      </w:tabs>
      <w:ind w:firstLine="22"/>
    </w:pPr>
    <w:r>
      <w:rPr>
        <w:noProof/>
      </w:rPr>
      <w:drawing>
        <wp:inline distT="0" distB="0" distL="0" distR="0" wp14:anchorId="1D4EFE1B" wp14:editId="7A7720DB">
          <wp:extent cx="7378574" cy="1312545"/>
          <wp:effectExtent l="0" t="0" r="635" b="0"/>
          <wp:docPr id="65670667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706671" name="Picture 6567066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63913" cy="13277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2610E8"/>
    <w:multiLevelType w:val="multilevel"/>
    <w:tmpl w:val="A6FC86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8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48" w:hanging="1440"/>
      </w:pPr>
      <w:rPr>
        <w:rFonts w:hint="default"/>
      </w:rPr>
    </w:lvl>
  </w:abstractNum>
  <w:num w:numId="1" w16cid:durableId="634526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EF"/>
    <w:rsid w:val="00064C70"/>
    <w:rsid w:val="00133499"/>
    <w:rsid w:val="001B1C97"/>
    <w:rsid w:val="00323DF2"/>
    <w:rsid w:val="003413EF"/>
    <w:rsid w:val="00342D31"/>
    <w:rsid w:val="004D6D86"/>
    <w:rsid w:val="00526D9B"/>
    <w:rsid w:val="005C2DB2"/>
    <w:rsid w:val="005E128E"/>
    <w:rsid w:val="00663CA7"/>
    <w:rsid w:val="00683B63"/>
    <w:rsid w:val="006C37A8"/>
    <w:rsid w:val="00706E95"/>
    <w:rsid w:val="007301E9"/>
    <w:rsid w:val="007C1B3B"/>
    <w:rsid w:val="007F1B50"/>
    <w:rsid w:val="008305FA"/>
    <w:rsid w:val="008848DB"/>
    <w:rsid w:val="00902208"/>
    <w:rsid w:val="00946AE7"/>
    <w:rsid w:val="0096617C"/>
    <w:rsid w:val="0098534B"/>
    <w:rsid w:val="00A75FAC"/>
    <w:rsid w:val="00A8216B"/>
    <w:rsid w:val="00B91E59"/>
    <w:rsid w:val="00BF6FB1"/>
    <w:rsid w:val="00D43D5B"/>
    <w:rsid w:val="00E30CEA"/>
    <w:rsid w:val="00E44257"/>
    <w:rsid w:val="00ED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0269DF"/>
  <w15:chartTrackingRefBased/>
  <w15:docId w15:val="{39673E44-AFA3-8149-9DA0-3F353C6A1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3EF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D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D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D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D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323D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D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D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D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3D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3DF2"/>
  </w:style>
  <w:style w:type="paragraph" w:styleId="Footer">
    <w:name w:val="footer"/>
    <w:basedOn w:val="Normal"/>
    <w:link w:val="FooterChar"/>
    <w:uiPriority w:val="99"/>
    <w:unhideWhenUsed/>
    <w:rsid w:val="00323D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3DF2"/>
  </w:style>
  <w:style w:type="paragraph" w:customStyle="1" w:styleId="TableParagraph">
    <w:name w:val="Table Paragraph"/>
    <w:basedOn w:val="Normal"/>
    <w:uiPriority w:val="1"/>
    <w:qFormat/>
    <w:rsid w:val="003413EF"/>
    <w:pPr>
      <w:widowControl w:val="0"/>
      <w:autoSpaceDE w:val="0"/>
      <w:autoSpaceDN w:val="0"/>
      <w:spacing w:before="101" w:after="0" w:line="240" w:lineRule="auto"/>
      <w:ind w:left="94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pple/Library/Group%20Containers/UBF8T346G9.Office/User%20Content.localized/Templates.localized/Raisoni_Word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Raisoni_Word_Template.dotx</Template>
  <TotalTime>63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 Chaudhari</cp:lastModifiedBy>
  <cp:revision>13</cp:revision>
  <dcterms:created xsi:type="dcterms:W3CDTF">2025-10-30T07:16:00Z</dcterms:created>
  <dcterms:modified xsi:type="dcterms:W3CDTF">2025-10-30T10:07:00Z</dcterms:modified>
</cp:coreProperties>
</file>